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0B5B6570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7FD43753" w14:textId="7E10FA84" w:rsidR="00AA0737" w:rsidRDefault="003C0897" w:rsidP="00AA0737">
            <w:pPr>
              <w:pStyle w:val="Title"/>
            </w:pPr>
            <w:r>
              <w:rPr>
                <w:noProof/>
              </w:rPr>
              <w:drawing>
                <wp:inline distT="0" distB="0" distL="0" distR="0" wp14:anchorId="634F08DE" wp14:editId="738A56F0">
                  <wp:extent cx="1581150" cy="14763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od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584" cy="14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737" w14:paraId="170858F7" w14:textId="77777777" w:rsidTr="00AA0737">
        <w:trPr>
          <w:jc w:val="center"/>
        </w:trPr>
        <w:sdt>
          <w:sdtPr>
            <w:id w:val="1587497638"/>
            <w:placeholder>
              <w:docPart w:val="26F7AD79EA304010949624683D20E7E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4C4F3DF2" w14:textId="77777777" w:rsidR="00AA0737" w:rsidRDefault="00A410FF" w:rsidP="00AA0737">
                <w:pPr>
                  <w:pStyle w:val="Subtitle"/>
                </w:pPr>
                <w:r w:rsidRPr="00AA0737">
                  <w:t>EMPLOYEE OF THE MONTH</w:t>
                </w:r>
              </w:p>
            </w:tc>
          </w:sdtContent>
        </w:sdt>
      </w:tr>
      <w:tr w:rsidR="00AA0737" w14:paraId="43661AD7" w14:textId="77777777" w:rsidTr="00AA0737">
        <w:trPr>
          <w:jc w:val="center"/>
        </w:trPr>
        <w:sdt>
          <w:sdtPr>
            <w:id w:val="-1511144004"/>
            <w:placeholder>
              <w:docPart w:val="91D3DDBFD49246F5B0347A3AD98C0B9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3649AC5C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5DDA27EE" w14:textId="77777777" w:rsidTr="00AA0737">
        <w:trPr>
          <w:jc w:val="center"/>
        </w:trPr>
        <w:sdt>
          <w:sdtPr>
            <w:id w:val="1455296614"/>
            <w:placeholder>
              <w:docPart w:val="475C488320464C37B29E6EA7C2297D14"/>
            </w:placeholder>
            <w:temporary/>
            <w:showingPlcHdr/>
            <w15:appearance w15:val="hidden"/>
          </w:sdtPr>
          <w:sdtEndPr/>
          <w:sdtContent>
            <w:bookmarkStart w:id="0" w:name="_GoBack" w:displacedByCustomXml="prev"/>
            <w:tc>
              <w:tcPr>
                <w:tcW w:w="12960" w:type="dxa"/>
                <w:gridSpan w:val="5"/>
              </w:tcPr>
              <w:p w14:paraId="3F2086A4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  <w:bookmarkEnd w:id="0" w:displacedByCustomXml="next"/>
          </w:sdtContent>
        </w:sdt>
      </w:tr>
      <w:tr w:rsidR="00AA0737" w14:paraId="54D4AE8D" w14:textId="77777777" w:rsidTr="00AA0737">
        <w:trPr>
          <w:trHeight w:val="1652"/>
          <w:jc w:val="center"/>
        </w:trPr>
        <w:sdt>
          <w:sdtPr>
            <w:id w:val="-480612801"/>
            <w:placeholder>
              <w:docPart w:val="B4781EB114E44547A2AD9159A3D2598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14:paraId="153AB3F3" w14:textId="77777777" w:rsidR="0069082D" w:rsidRPr="00AA0737" w:rsidRDefault="00A410FF" w:rsidP="00AA0737">
                <w:r w:rsidRPr="00AA0737">
                  <w:t>in recognition of</w:t>
                </w:r>
              </w:p>
              <w:p w14:paraId="081626A1" w14:textId="77777777"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14:paraId="68B35D68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7E393CAC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74D99070" w14:textId="010BC5CD" w:rsidR="008A067C" w:rsidRDefault="003C0897" w:rsidP="003C0897">
            <w:r>
              <w:t>Team of DSTT</w:t>
            </w:r>
          </w:p>
        </w:tc>
        <w:tc>
          <w:tcPr>
            <w:tcW w:w="1260" w:type="dxa"/>
          </w:tcPr>
          <w:p w14:paraId="5986FF90" w14:textId="77777777" w:rsidR="008A067C" w:rsidRDefault="008A067C" w:rsidP="00AA0737"/>
        </w:tc>
        <w:tc>
          <w:tcPr>
            <w:tcW w:w="3330" w:type="dxa"/>
            <w:vAlign w:val="bottom"/>
          </w:tcPr>
          <w:p w14:paraId="2B07204A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4B6E7CB7" w14:textId="77777777" w:rsidR="008A067C" w:rsidRDefault="008A067C" w:rsidP="00AA0737">
            <w:pPr>
              <w:jc w:val="left"/>
            </w:pPr>
          </w:p>
        </w:tc>
      </w:tr>
      <w:tr w:rsidR="008A067C" w14:paraId="5CD1C91D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44135252" w14:textId="77777777" w:rsidR="008A067C" w:rsidRDefault="008A067C" w:rsidP="008A067C"/>
        </w:tc>
        <w:sdt>
          <w:sdtPr>
            <w:id w:val="-1077583615"/>
            <w:placeholder>
              <w:docPart w:val="C1FC7BC1B0374CD3BE7F66E93B094866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3449F113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13B24537" w14:textId="77777777" w:rsidR="008A067C" w:rsidRDefault="008A067C" w:rsidP="008A067C"/>
        </w:tc>
        <w:sdt>
          <w:sdtPr>
            <w:id w:val="1936019596"/>
            <w:placeholder>
              <w:docPart w:val="72DB0586F2224110A7E78BE988B0856F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39160441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1CAE1113" w14:textId="77777777" w:rsidR="008A067C" w:rsidRDefault="008A067C" w:rsidP="008A067C"/>
        </w:tc>
      </w:tr>
    </w:tbl>
    <w:p w14:paraId="771D34C0" w14:textId="77777777" w:rsidR="00A410FF" w:rsidRDefault="00A410FF" w:rsidP="00AA0737">
      <w:pPr>
        <w:pStyle w:val="BodyText"/>
      </w:pPr>
    </w:p>
    <w:sectPr w:rsidR="00A410FF" w:rsidSect="008A067C">
      <w:headerReference w:type="default" r:id="rId10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97FD9" w14:textId="77777777" w:rsidR="004F72B1" w:rsidRDefault="004F72B1" w:rsidP="003F140B">
      <w:r>
        <w:separator/>
      </w:r>
    </w:p>
  </w:endnote>
  <w:endnote w:type="continuationSeparator" w:id="0">
    <w:p w14:paraId="18E3393A" w14:textId="77777777" w:rsidR="004F72B1" w:rsidRDefault="004F72B1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622B0" w14:textId="77777777" w:rsidR="004F72B1" w:rsidRDefault="004F72B1" w:rsidP="003F140B">
      <w:r>
        <w:separator/>
      </w:r>
    </w:p>
  </w:footnote>
  <w:footnote w:type="continuationSeparator" w:id="0">
    <w:p w14:paraId="43E57095" w14:textId="77777777" w:rsidR="004F72B1" w:rsidRDefault="004F72B1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62DD6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B48063A" wp14:editId="4523D47C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F5A87EF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0A9B64CE" wp14:editId="0676D87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revisionView w:inkAnnotations="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97"/>
    <w:rsid w:val="0006192F"/>
    <w:rsid w:val="001B24AF"/>
    <w:rsid w:val="003C0897"/>
    <w:rsid w:val="003F140B"/>
    <w:rsid w:val="004E338A"/>
    <w:rsid w:val="004F72B1"/>
    <w:rsid w:val="0050334E"/>
    <w:rsid w:val="00657B53"/>
    <w:rsid w:val="0069082D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05EBE9"/>
  <w14:defaultImageDpi w14:val="0"/>
  <w15:docId w15:val="{A101D90B-DC65-41D8-8E81-5D502328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shu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F7AD79EA304010949624683D20E7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C48CA-A8E7-499B-B930-BAB2ADD1B47B}"/>
      </w:docPartPr>
      <w:docPartBody>
        <w:p w:rsidR="00000000" w:rsidRDefault="0016731B">
          <w:pPr>
            <w:pStyle w:val="26F7AD79EA304010949624683D20E7E8"/>
          </w:pPr>
          <w:r w:rsidRPr="00AA0737">
            <w:rPr>
              <w:i/>
            </w:rPr>
            <w:t>EMPLOYEE OF THE MONTH</w:t>
          </w:r>
        </w:p>
      </w:docPartBody>
    </w:docPart>
    <w:docPart>
      <w:docPartPr>
        <w:name w:val="91D3DDBFD49246F5B0347A3AD98C0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9EADC-D857-4177-8FE4-770656563358}"/>
      </w:docPartPr>
      <w:docPartBody>
        <w:p w:rsidR="00000000" w:rsidRDefault="0016731B">
          <w:pPr>
            <w:pStyle w:val="91D3DDBFD49246F5B0347A3AD98C0B94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475C488320464C37B29E6EA7C2297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F765F-3974-4962-BDDA-F477FAD31622}"/>
      </w:docPartPr>
      <w:docPartBody>
        <w:p w:rsidR="00000000" w:rsidRDefault="0016731B">
          <w:pPr>
            <w:pStyle w:val="475C488320464C37B29E6EA7C2297D14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B4781EB114E44547A2AD9159A3D25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39D906-69FB-4393-A989-D5EC15BD29BC}"/>
      </w:docPartPr>
      <w:docPartBody>
        <w:p w:rsidR="00AB600C" w:rsidRPr="00AA0737" w:rsidRDefault="0016731B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16731B">
          <w:pPr>
            <w:pStyle w:val="B4781EB114E44547A2AD9159A3D25986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C1FC7BC1B0374CD3BE7F66E93B094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2C833-7096-4BCF-A34E-E19C8169DD5E}"/>
      </w:docPartPr>
      <w:docPartBody>
        <w:p w:rsidR="00000000" w:rsidRDefault="0016731B">
          <w:pPr>
            <w:pStyle w:val="C1FC7BC1B0374CD3BE7F66E93B094866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72DB0586F2224110A7E78BE988B08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FE6B6D-9241-431A-8A70-3022B22C0660}"/>
      </w:docPartPr>
      <w:docPartBody>
        <w:p w:rsidR="00000000" w:rsidRDefault="0016731B">
          <w:pPr>
            <w:pStyle w:val="72DB0586F2224110A7E78BE988B0856F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1B"/>
    <w:rsid w:val="0016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2B2E0C536D40CDACABA467886F6181">
    <w:name w:val="372B2E0C536D40CDACABA467886F6181"/>
  </w:style>
  <w:style w:type="paragraph" w:customStyle="1" w:styleId="26F7AD79EA304010949624683D20E7E8">
    <w:name w:val="26F7AD79EA304010949624683D20E7E8"/>
  </w:style>
  <w:style w:type="paragraph" w:customStyle="1" w:styleId="91D3DDBFD49246F5B0347A3AD98C0B94">
    <w:name w:val="91D3DDBFD49246F5B0347A3AD98C0B94"/>
  </w:style>
  <w:style w:type="paragraph" w:customStyle="1" w:styleId="475C488320464C37B29E6EA7C2297D14">
    <w:name w:val="475C488320464C37B29E6EA7C2297D14"/>
  </w:style>
  <w:style w:type="paragraph" w:customStyle="1" w:styleId="B4781EB114E44547A2AD9159A3D25986">
    <w:name w:val="B4781EB114E44547A2AD9159A3D25986"/>
  </w:style>
  <w:style w:type="paragraph" w:customStyle="1" w:styleId="C1FC7BC1B0374CD3BE7F66E93B094866">
    <w:name w:val="C1FC7BC1B0374CD3BE7F66E93B094866"/>
  </w:style>
  <w:style w:type="paragraph" w:customStyle="1" w:styleId="72DB0586F2224110A7E78BE988B0856F">
    <w:name w:val="72DB0586F2224110A7E78BE988B085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certificate.dotx</Template>
  <TotalTime>1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rishu</dc:creator>
  <cp:keywords/>
  <dc:description/>
  <cp:lastModifiedBy>rishu</cp:lastModifiedBy>
  <cp:revision>1</cp:revision>
  <dcterms:created xsi:type="dcterms:W3CDTF">2020-01-02T11:15:00Z</dcterms:created>
  <dcterms:modified xsi:type="dcterms:W3CDTF">2020-01-02T11:16:00Z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